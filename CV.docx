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720"/>
        <w:gridCol w:w="6470"/>
      </w:tblGrid>
      <w:tr w:rsidR="003040CE" w14:paraId="6BC9035A" w14:textId="77777777" w:rsidTr="003040CE">
        <w:trPr>
          <w:trHeight w:val="4410"/>
        </w:trPr>
        <w:tc>
          <w:tcPr>
            <w:tcW w:w="3600" w:type="dxa"/>
            <w:vAlign w:val="bottom"/>
          </w:tcPr>
          <w:p w14:paraId="656DBE9A" w14:textId="1478A1AF" w:rsidR="003040CE" w:rsidRDefault="003040CE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1E93198" wp14:editId="4E95F95D">
                  <wp:extent cx="2139950" cy="2219325"/>
                  <wp:effectExtent l="0" t="0" r="0" b="9525"/>
                  <wp:docPr id="20993396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54B6D1B7" w14:textId="77777777" w:rsidR="003040CE" w:rsidRDefault="003040CE" w:rsidP="000C45FF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3E360A43" w14:textId="2032B783" w:rsidR="003040CE" w:rsidRDefault="003040CE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3A3490E5" w14:textId="3DBD54F6" w:rsidR="003040CE" w:rsidRDefault="003040CE" w:rsidP="001B2ABD">
            <w:pPr>
              <w:pStyle w:val="Title"/>
            </w:pPr>
            <w:r>
              <w:t>Dr. Brij behari dave</w:t>
            </w:r>
          </w:p>
          <w:p w14:paraId="0DA771E4" w14:textId="67CD0309" w:rsidR="003040CE" w:rsidRDefault="003040CE" w:rsidP="001B2ABD">
            <w:pPr>
              <w:pStyle w:val="Subtitle"/>
            </w:pPr>
            <w:r w:rsidRPr="00F83E22">
              <w:rPr>
                <w:spacing w:val="0"/>
                <w:w w:val="70"/>
              </w:rPr>
              <w:t>Retired Civil Servan</w:t>
            </w:r>
            <w:r w:rsidRPr="00F83E22">
              <w:rPr>
                <w:spacing w:val="13"/>
                <w:w w:val="70"/>
              </w:rPr>
              <w:t>t</w:t>
            </w:r>
          </w:p>
        </w:tc>
      </w:tr>
      <w:tr w:rsidR="003040CE" w14:paraId="337906BD" w14:textId="77777777" w:rsidTr="003040CE">
        <w:tc>
          <w:tcPr>
            <w:tcW w:w="3600" w:type="dxa"/>
          </w:tcPr>
          <w:sdt>
            <w:sdtPr>
              <w:id w:val="-1711873194"/>
              <w:placeholder>
                <w:docPart w:val="9284C4E21FE748239A301FC0CBE43CE3"/>
              </w:placeholder>
              <w:temporary/>
              <w:showingPlcHdr/>
              <w15:appearance w15:val="hidden"/>
            </w:sdtPr>
            <w:sdtContent>
              <w:p w14:paraId="1992977F" w14:textId="77777777" w:rsidR="003040CE" w:rsidRDefault="003040CE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14BD42B8" w14:textId="0B7525F2" w:rsidR="003040CE" w:rsidRDefault="007A511B" w:rsidP="00C85599">
            <w:r>
              <w:t xml:space="preserve">39 years’ experience in administration in </w:t>
            </w:r>
            <w:r w:rsidR="003C7DA2">
              <w:t xml:space="preserve">the </w:t>
            </w:r>
            <w:r>
              <w:t>State and the Center.</w:t>
            </w:r>
          </w:p>
          <w:p w14:paraId="195FDEB1" w14:textId="0965FF3E" w:rsidR="007A511B" w:rsidRDefault="007A511B" w:rsidP="00C85599">
            <w:r>
              <w:t>Proficiency in International Finance.</w:t>
            </w:r>
          </w:p>
          <w:p w14:paraId="3BB54963" w14:textId="77777777" w:rsidR="003040CE" w:rsidRDefault="003040CE" w:rsidP="00036450"/>
          <w:sdt>
            <w:sdtPr>
              <w:id w:val="-1954003311"/>
              <w:placeholder>
                <w:docPart w:val="9A837E6FDBFA4E4C8BF7B5472338B816"/>
              </w:placeholder>
              <w:temporary/>
              <w:showingPlcHdr/>
              <w15:appearance w15:val="hidden"/>
            </w:sdtPr>
            <w:sdtContent>
              <w:p w14:paraId="34CD2BD0" w14:textId="77777777" w:rsidR="003040CE" w:rsidRPr="00CB0055" w:rsidRDefault="003040CE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07A881DA979B4E5F94BA049C48E86EE3"/>
              </w:placeholder>
              <w:temporary/>
              <w:showingPlcHdr/>
              <w15:appearance w15:val="hidden"/>
            </w:sdtPr>
            <w:sdtContent>
              <w:p w14:paraId="3E16A407" w14:textId="77777777" w:rsidR="003040CE" w:rsidRDefault="003040CE" w:rsidP="004D3011">
                <w:r w:rsidRPr="004D3011">
                  <w:t>PHONE:</w:t>
                </w:r>
              </w:p>
            </w:sdtContent>
          </w:sdt>
          <w:p w14:paraId="059F75BE" w14:textId="491C8BCC" w:rsidR="003040CE" w:rsidRDefault="003040CE" w:rsidP="004D3011">
            <w:r>
              <w:t>9414060441</w:t>
            </w:r>
          </w:p>
          <w:p w14:paraId="51749B4A" w14:textId="77777777" w:rsidR="003040CE" w:rsidRPr="004D3011" w:rsidRDefault="003040CE" w:rsidP="004D3011"/>
          <w:p w14:paraId="0176589A" w14:textId="6CB4A3B3" w:rsidR="003040CE" w:rsidRDefault="00000000" w:rsidP="004D3011">
            <w:sdt>
              <w:sdtPr>
                <w:id w:val="67859272"/>
                <w:placeholder>
                  <w:docPart w:val="C35E77A20D184F3EB9D75A6929EED781"/>
                </w:placeholder>
                <w:temporary/>
                <w:showingPlcHdr/>
                <w15:appearance w15:val="hidden"/>
              </w:sdtPr>
              <w:sdtContent>
                <w:r w:rsidR="003040CE" w:rsidRPr="004D3011">
                  <w:t>WEBSITE:</w:t>
                </w:r>
              </w:sdtContent>
            </w:sdt>
            <w:r w:rsidR="003040CE">
              <w:t xml:space="preserve"> bb4dave.wordpress.com</w:t>
            </w:r>
          </w:p>
          <w:p w14:paraId="3431C2F2" w14:textId="5E9CB01A" w:rsidR="003040CE" w:rsidRDefault="003040CE" w:rsidP="004D3011">
            <w:hyperlink r:id="rId7" w:history="1">
              <w:r>
                <w:rPr>
                  <w:rStyle w:val="Hyperlink"/>
                </w:rPr>
                <w:t>The World Today – Analysis without Noise. (wordpress.com)</w:t>
              </w:r>
            </w:hyperlink>
          </w:p>
          <w:p w14:paraId="74107DD4" w14:textId="77777777" w:rsidR="003040CE" w:rsidRDefault="003040CE" w:rsidP="004D3011"/>
          <w:sdt>
            <w:sdtPr>
              <w:id w:val="-240260293"/>
              <w:placeholder>
                <w:docPart w:val="BA8FAAB67240462AA01E41740594D732"/>
              </w:placeholder>
              <w:temporary/>
              <w:showingPlcHdr/>
              <w15:appearance w15:val="hidden"/>
            </w:sdtPr>
            <w:sdtContent>
              <w:p w14:paraId="37B81109" w14:textId="77777777" w:rsidR="003040CE" w:rsidRDefault="003040CE" w:rsidP="004D3011">
                <w:r w:rsidRPr="004D3011">
                  <w:t>EMAIL:</w:t>
                </w:r>
              </w:p>
            </w:sdtContent>
          </w:sdt>
          <w:p w14:paraId="2B724E6D" w14:textId="2BD80ACC" w:rsidR="003040CE" w:rsidRPr="00E4381A" w:rsidRDefault="00F83E22" w:rsidP="004D3011">
            <w:pPr>
              <w:rPr>
                <w:rStyle w:val="Hyperlink"/>
              </w:rPr>
            </w:pPr>
            <w:r>
              <w:t>b</w:t>
            </w:r>
            <w:r w:rsidR="003040CE">
              <w:t>bdave1</w:t>
            </w:r>
            <w:r w:rsidR="004F56E5">
              <w:t>00</w:t>
            </w:r>
            <w:r w:rsidR="003040CE">
              <w:t>@</w:t>
            </w:r>
            <w:r w:rsidR="004F56E5">
              <w:t>outlook</w:t>
            </w:r>
            <w:r w:rsidR="003040CE">
              <w:t>.com</w:t>
            </w:r>
          </w:p>
          <w:sdt>
            <w:sdtPr>
              <w:id w:val="-1444214663"/>
              <w:placeholder>
                <w:docPart w:val="6B37E84E2F0E443B92F53C61EEF39A6A"/>
              </w:placeholder>
              <w:temporary/>
              <w:showingPlcHdr/>
              <w15:appearance w15:val="hidden"/>
            </w:sdtPr>
            <w:sdtContent>
              <w:p w14:paraId="5B37825D" w14:textId="77777777" w:rsidR="003040CE" w:rsidRPr="00CB0055" w:rsidRDefault="003040CE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7B9110A9" w14:textId="072748DA" w:rsidR="003040CE" w:rsidRDefault="003040CE" w:rsidP="004D3011">
            <w:r>
              <w:t>Gardening</w:t>
            </w:r>
          </w:p>
          <w:p w14:paraId="07390C4C" w14:textId="7E00CFB7" w:rsidR="003040CE" w:rsidRDefault="003040CE" w:rsidP="004D3011">
            <w:r>
              <w:t>Travelling</w:t>
            </w:r>
          </w:p>
          <w:p w14:paraId="32997E7A" w14:textId="511C62E2" w:rsidR="003040CE" w:rsidRDefault="003040CE" w:rsidP="004D3011">
            <w:r>
              <w:t>Writing</w:t>
            </w:r>
          </w:p>
          <w:p w14:paraId="4595D102" w14:textId="5E27D305" w:rsidR="003040CE" w:rsidRPr="004D3011" w:rsidRDefault="003040CE" w:rsidP="004D3011">
            <w:proofErr w:type="gramStart"/>
            <w:r>
              <w:t>Listening</w:t>
            </w:r>
            <w:proofErr w:type="gramEnd"/>
            <w:r>
              <w:t xml:space="preserve"> Music</w:t>
            </w:r>
          </w:p>
        </w:tc>
        <w:tc>
          <w:tcPr>
            <w:tcW w:w="720" w:type="dxa"/>
          </w:tcPr>
          <w:p w14:paraId="5CB690D1" w14:textId="77777777" w:rsidR="003040CE" w:rsidRDefault="003040CE" w:rsidP="000C45FF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1F800688" w14:textId="04982B02" w:rsidR="003040CE" w:rsidRDefault="003040CE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3D651DD3E14546E6A6956E43E3A98C5B"/>
              </w:placeholder>
              <w:temporary/>
              <w:showingPlcHdr/>
              <w15:appearance w15:val="hidden"/>
            </w:sdtPr>
            <w:sdtContent>
              <w:p w14:paraId="0D8749DB" w14:textId="77777777" w:rsidR="003040CE" w:rsidRDefault="003040CE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1A28FDC0" w14:textId="149023D6" w:rsidR="003040CE" w:rsidRPr="00036450" w:rsidRDefault="003040CE" w:rsidP="00B359E4">
            <w:pPr>
              <w:pStyle w:val="Heading4"/>
            </w:pPr>
            <w:r>
              <w:t>University of Jodhpur, Jodhpur</w:t>
            </w:r>
          </w:p>
          <w:p w14:paraId="319B6227" w14:textId="28E2B92D" w:rsidR="003040CE" w:rsidRPr="00B359E4" w:rsidRDefault="003040CE" w:rsidP="00B359E4">
            <w:pPr>
              <w:pStyle w:val="Date"/>
            </w:pPr>
            <w:r>
              <w:t>1979-1980</w:t>
            </w:r>
          </w:p>
          <w:p w14:paraId="31113CDF" w14:textId="45320BCE" w:rsidR="003040CE" w:rsidRDefault="003040CE" w:rsidP="00036450">
            <w:r>
              <w:t>Master of Science (Organic Chemistry)</w:t>
            </w:r>
          </w:p>
          <w:p w14:paraId="7D591485" w14:textId="77777777" w:rsidR="003040CE" w:rsidRDefault="003040CE" w:rsidP="00036450"/>
          <w:p w14:paraId="5D752687" w14:textId="6242C949" w:rsidR="003040CE" w:rsidRPr="00B359E4" w:rsidRDefault="003040CE" w:rsidP="00B359E4">
            <w:pPr>
              <w:pStyle w:val="Heading4"/>
            </w:pPr>
            <w:r>
              <w:t>Forest Research Institute, Dehradun</w:t>
            </w:r>
          </w:p>
          <w:p w14:paraId="7253FEC1" w14:textId="50D20693" w:rsidR="003040CE" w:rsidRPr="00B359E4" w:rsidRDefault="003040CE" w:rsidP="00B359E4">
            <w:pPr>
              <w:pStyle w:val="Date"/>
            </w:pPr>
            <w:r>
              <w:t>1981</w:t>
            </w:r>
            <w:r w:rsidRPr="00B359E4">
              <w:t xml:space="preserve"> - </w:t>
            </w:r>
            <w:r>
              <w:t>1983</w:t>
            </w:r>
          </w:p>
          <w:p w14:paraId="1B6119AB" w14:textId="00582BE7" w:rsidR="003040CE" w:rsidRDefault="003040CE" w:rsidP="00036450">
            <w:r>
              <w:t>PG Diploma in Forestry (Silver Medal in Silviculture)</w:t>
            </w:r>
          </w:p>
          <w:p w14:paraId="73090756" w14:textId="77777777" w:rsidR="003040CE" w:rsidRDefault="003040CE" w:rsidP="00036450"/>
          <w:p w14:paraId="7F84883A" w14:textId="573B4DAC" w:rsidR="003040CE" w:rsidRDefault="003040CE" w:rsidP="00036450">
            <w:pPr>
              <w:rPr>
                <w:b/>
                <w:bCs/>
              </w:rPr>
            </w:pPr>
            <w:r w:rsidRPr="00AF39C7">
              <w:rPr>
                <w:b/>
                <w:bCs/>
              </w:rPr>
              <w:t>Indian Institute of Management, Bangalore</w:t>
            </w:r>
          </w:p>
          <w:p w14:paraId="6E635EA3" w14:textId="50CD5F01" w:rsidR="003040CE" w:rsidRDefault="003040CE" w:rsidP="00036450">
            <w:r>
              <w:t>2004-06 (PG Diploma in Management and Public Policy)</w:t>
            </w:r>
          </w:p>
          <w:p w14:paraId="5E28F7B5" w14:textId="77777777" w:rsidR="003040CE" w:rsidRDefault="003040CE" w:rsidP="00036450"/>
          <w:p w14:paraId="5DA55712" w14:textId="6360FCAF" w:rsidR="003040CE" w:rsidRPr="00303CCA" w:rsidRDefault="003040CE" w:rsidP="00036450">
            <w:pPr>
              <w:rPr>
                <w:b/>
                <w:bCs/>
              </w:rPr>
            </w:pPr>
            <w:r w:rsidRPr="00303CCA">
              <w:rPr>
                <w:b/>
                <w:bCs/>
              </w:rPr>
              <w:t>Sardar Patel University, Anand</w:t>
            </w:r>
          </w:p>
          <w:p w14:paraId="6CF8D8A8" w14:textId="24F01BC7" w:rsidR="003040CE" w:rsidRPr="007A7DCD" w:rsidRDefault="003040CE" w:rsidP="00036450">
            <w:r>
              <w:t>Doctor of Philosophy (2018)</w:t>
            </w:r>
          </w:p>
          <w:sdt>
            <w:sdtPr>
              <w:id w:val="1001553383"/>
              <w:placeholder>
                <w:docPart w:val="AC691BCA51734CC485E6025EF591F4F9"/>
              </w:placeholder>
              <w:temporary/>
              <w:showingPlcHdr/>
              <w15:appearance w15:val="hidden"/>
            </w:sdtPr>
            <w:sdtContent>
              <w:p w14:paraId="772269CB" w14:textId="77777777" w:rsidR="003040CE" w:rsidRDefault="003040CE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7CFD5049" w14:textId="3ADF5857" w:rsidR="003040CE" w:rsidRDefault="003040CE" w:rsidP="004D3011">
            <w:r>
              <w:t>Belong to Indian Postal Service (1986)</w:t>
            </w:r>
          </w:p>
          <w:p w14:paraId="12296377" w14:textId="38D74F1E" w:rsidR="003040CE" w:rsidRPr="004D3011" w:rsidRDefault="003040CE" w:rsidP="004D3011">
            <w:r>
              <w:t>Retired as a Member Postal Services Board</w:t>
            </w:r>
          </w:p>
          <w:p w14:paraId="1CFDFF27" w14:textId="18976D1C" w:rsidR="003040CE" w:rsidRDefault="003040CE" w:rsidP="00036450">
            <w:r>
              <w:t>33 years of experience in Central Service Group ‘A’</w:t>
            </w:r>
          </w:p>
          <w:p w14:paraId="03192868" w14:textId="2BC58368" w:rsidR="003040CE" w:rsidRDefault="003040CE" w:rsidP="00036450">
            <w:r>
              <w:t>6 years of State Forest Service</w:t>
            </w:r>
          </w:p>
          <w:sdt>
            <w:sdtPr>
              <w:id w:val="1669594239"/>
              <w:placeholder>
                <w:docPart w:val="F39FC8A26B3F49FA85016EA60C3CF303"/>
              </w:placeholder>
              <w:temporary/>
              <w:showingPlcHdr/>
              <w15:appearance w15:val="hidden"/>
            </w:sdtPr>
            <w:sdtContent>
              <w:p w14:paraId="57322DBE" w14:textId="77777777" w:rsidR="003040CE" w:rsidRDefault="003040CE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5D12D28C" w14:textId="77777777" w:rsidR="003040CE" w:rsidRDefault="003040CE" w:rsidP="004D3011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Working as Microsoft Insider for Windows and Microsoft Office since 2014.</w:t>
            </w:r>
          </w:p>
          <w:p w14:paraId="4596C371" w14:textId="6C04D6F0" w:rsidR="003040CE" w:rsidRDefault="003040CE" w:rsidP="004D3011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 xml:space="preserve">Presented research papers in IIM, Indore, </w:t>
            </w:r>
            <w:r w:rsidR="007A511B">
              <w:rPr>
                <w:noProof/>
                <w:color w:val="000000" w:themeColor="text1"/>
              </w:rPr>
              <w:t xml:space="preserve">and </w:t>
            </w:r>
            <w:r>
              <w:rPr>
                <w:noProof/>
                <w:color w:val="000000" w:themeColor="text1"/>
              </w:rPr>
              <w:t>Management Colleges in Guwahati</w:t>
            </w:r>
            <w:r w:rsidR="007A511B">
              <w:rPr>
                <w:noProof/>
                <w:color w:val="000000" w:themeColor="text1"/>
              </w:rPr>
              <w:t xml:space="preserve"> and Sardar Patel University, Anand.</w:t>
            </w:r>
          </w:p>
          <w:p w14:paraId="046ACCCC" w14:textId="77777777" w:rsidR="003040CE" w:rsidRDefault="003040CE" w:rsidP="004D3011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28 research papers published in National and International Journals.</w:t>
            </w:r>
          </w:p>
          <w:p w14:paraId="5933F2B2" w14:textId="77777777" w:rsidR="003147D6" w:rsidRPr="00AD1523" w:rsidRDefault="003147D6" w:rsidP="004D3011">
            <w:pPr>
              <w:rPr>
                <w:b/>
                <w:bCs/>
                <w:noProof/>
                <w:color w:val="000000" w:themeColor="text1"/>
              </w:rPr>
            </w:pPr>
            <w:r w:rsidRPr="00AD1523">
              <w:rPr>
                <w:b/>
                <w:bCs/>
                <w:noProof/>
                <w:color w:val="000000" w:themeColor="text1"/>
              </w:rPr>
              <w:t>Affiliation: NIL</w:t>
            </w:r>
          </w:p>
          <w:p w14:paraId="3B11C32A" w14:textId="394FA06B" w:rsidR="003147D6" w:rsidRPr="004D3011" w:rsidRDefault="003147D6" w:rsidP="004D3011">
            <w:pPr>
              <w:rPr>
                <w:color w:val="FFFFFF" w:themeColor="background1"/>
              </w:rPr>
            </w:pPr>
            <w:r w:rsidRPr="00AD1523">
              <w:rPr>
                <w:b/>
                <w:bCs/>
                <w:noProof/>
                <w:color w:val="000000" w:themeColor="text1"/>
              </w:rPr>
              <w:t>Receipt of Research Grant: NIL</w:t>
            </w:r>
          </w:p>
        </w:tc>
      </w:tr>
    </w:tbl>
    <w:p w14:paraId="45044A64" w14:textId="77777777" w:rsidR="00C02F97" w:rsidRDefault="00C02F97" w:rsidP="000C45FF">
      <w:pPr>
        <w:tabs>
          <w:tab w:val="left" w:pos="990"/>
        </w:tabs>
      </w:pPr>
    </w:p>
    <w:sectPr w:rsidR="00C02F97" w:rsidSect="00927C27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10248" w14:textId="77777777" w:rsidR="002F3CD2" w:rsidRDefault="002F3CD2" w:rsidP="000C45FF">
      <w:r>
        <w:separator/>
      </w:r>
    </w:p>
  </w:endnote>
  <w:endnote w:type="continuationSeparator" w:id="0">
    <w:p w14:paraId="54502D87" w14:textId="77777777" w:rsidR="002F3CD2" w:rsidRDefault="002F3CD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C083B" w14:textId="77777777" w:rsidR="002F3CD2" w:rsidRDefault="002F3CD2" w:rsidP="000C45FF">
      <w:r>
        <w:separator/>
      </w:r>
    </w:p>
  </w:footnote>
  <w:footnote w:type="continuationSeparator" w:id="0">
    <w:p w14:paraId="0C764C9A" w14:textId="77777777" w:rsidR="002F3CD2" w:rsidRDefault="002F3CD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9C706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38B784" wp14:editId="56E537C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C7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1366E"/>
    <w:rsid w:val="002400EB"/>
    <w:rsid w:val="00256CF7"/>
    <w:rsid w:val="00281FD5"/>
    <w:rsid w:val="002F3CD2"/>
    <w:rsid w:val="00303CCA"/>
    <w:rsid w:val="003040CE"/>
    <w:rsid w:val="0030481B"/>
    <w:rsid w:val="003147D6"/>
    <w:rsid w:val="003156FC"/>
    <w:rsid w:val="003254B5"/>
    <w:rsid w:val="00346752"/>
    <w:rsid w:val="0037121F"/>
    <w:rsid w:val="003910D8"/>
    <w:rsid w:val="003A6B7D"/>
    <w:rsid w:val="003B06CA"/>
    <w:rsid w:val="003C7DA2"/>
    <w:rsid w:val="004071FC"/>
    <w:rsid w:val="00422456"/>
    <w:rsid w:val="00445947"/>
    <w:rsid w:val="004813B3"/>
    <w:rsid w:val="00496591"/>
    <w:rsid w:val="004C63E4"/>
    <w:rsid w:val="004D3011"/>
    <w:rsid w:val="004F56E5"/>
    <w:rsid w:val="005262AC"/>
    <w:rsid w:val="005E39D5"/>
    <w:rsid w:val="00600670"/>
    <w:rsid w:val="0062123A"/>
    <w:rsid w:val="00646E75"/>
    <w:rsid w:val="006705B1"/>
    <w:rsid w:val="006771D0"/>
    <w:rsid w:val="00677F52"/>
    <w:rsid w:val="00715FCB"/>
    <w:rsid w:val="00743101"/>
    <w:rsid w:val="00764C9F"/>
    <w:rsid w:val="007775E1"/>
    <w:rsid w:val="007867A0"/>
    <w:rsid w:val="007927F5"/>
    <w:rsid w:val="007A511B"/>
    <w:rsid w:val="007A7DCD"/>
    <w:rsid w:val="00802CA0"/>
    <w:rsid w:val="008651CF"/>
    <w:rsid w:val="009260CD"/>
    <w:rsid w:val="00927C27"/>
    <w:rsid w:val="00940A66"/>
    <w:rsid w:val="00952C25"/>
    <w:rsid w:val="00A2118D"/>
    <w:rsid w:val="00AD0A50"/>
    <w:rsid w:val="00AD1523"/>
    <w:rsid w:val="00AD76E2"/>
    <w:rsid w:val="00AF39C7"/>
    <w:rsid w:val="00B20152"/>
    <w:rsid w:val="00B359E4"/>
    <w:rsid w:val="00B57D98"/>
    <w:rsid w:val="00B70850"/>
    <w:rsid w:val="00C02F97"/>
    <w:rsid w:val="00C066B6"/>
    <w:rsid w:val="00C37BA1"/>
    <w:rsid w:val="00C4674C"/>
    <w:rsid w:val="00C506CF"/>
    <w:rsid w:val="00C72BED"/>
    <w:rsid w:val="00C85599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83E22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6CFC5"/>
  <w14:defaultImageDpi w14:val="32767"/>
  <w15:chartTrackingRefBased/>
  <w15:docId w15:val="{38FBC0B5-70A8-4F36-9A7B-24D00240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bb4dave.wordpres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bdav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84C4E21FE748239A301FC0CBE43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2D83B-67B3-4176-A2CB-03BB6BC2C16B}"/>
      </w:docPartPr>
      <w:docPartBody>
        <w:p w:rsidR="00765659" w:rsidRDefault="000251DC" w:rsidP="000251DC">
          <w:pPr>
            <w:pStyle w:val="9284C4E21FE748239A301FC0CBE43CE3"/>
          </w:pPr>
          <w:r w:rsidRPr="00D5459D">
            <w:t>Profile</w:t>
          </w:r>
        </w:p>
      </w:docPartBody>
    </w:docPart>
    <w:docPart>
      <w:docPartPr>
        <w:name w:val="9A837E6FDBFA4E4C8BF7B5472338B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5F7FD-BF7A-4D39-A983-B469E30354B1}"/>
      </w:docPartPr>
      <w:docPartBody>
        <w:p w:rsidR="00765659" w:rsidRDefault="000251DC" w:rsidP="000251DC">
          <w:pPr>
            <w:pStyle w:val="9A837E6FDBFA4E4C8BF7B5472338B816"/>
          </w:pPr>
          <w:r w:rsidRPr="00CB0055">
            <w:t>Contact</w:t>
          </w:r>
        </w:p>
      </w:docPartBody>
    </w:docPart>
    <w:docPart>
      <w:docPartPr>
        <w:name w:val="07A881DA979B4E5F94BA049C48E86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4088C-9D41-40AF-B5AE-B10A81AAFD8B}"/>
      </w:docPartPr>
      <w:docPartBody>
        <w:p w:rsidR="00765659" w:rsidRDefault="000251DC" w:rsidP="000251DC">
          <w:pPr>
            <w:pStyle w:val="07A881DA979B4E5F94BA049C48E86EE3"/>
          </w:pPr>
          <w:r w:rsidRPr="004D3011">
            <w:t>PHONE:</w:t>
          </w:r>
        </w:p>
      </w:docPartBody>
    </w:docPart>
    <w:docPart>
      <w:docPartPr>
        <w:name w:val="C35E77A20D184F3EB9D75A6929EED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BF0BE-1240-49F2-87D3-5CC769F582DC}"/>
      </w:docPartPr>
      <w:docPartBody>
        <w:p w:rsidR="00765659" w:rsidRDefault="000251DC" w:rsidP="000251DC">
          <w:pPr>
            <w:pStyle w:val="C35E77A20D184F3EB9D75A6929EED781"/>
          </w:pPr>
          <w:r w:rsidRPr="004D3011">
            <w:t>WEBSITE:</w:t>
          </w:r>
        </w:p>
      </w:docPartBody>
    </w:docPart>
    <w:docPart>
      <w:docPartPr>
        <w:name w:val="BA8FAAB67240462AA01E41740594D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5DD6C-A54F-4A88-8E5B-AE13AE2A84E5}"/>
      </w:docPartPr>
      <w:docPartBody>
        <w:p w:rsidR="00765659" w:rsidRDefault="000251DC" w:rsidP="000251DC">
          <w:pPr>
            <w:pStyle w:val="BA8FAAB67240462AA01E41740594D732"/>
          </w:pPr>
          <w:r w:rsidRPr="004D3011">
            <w:t>EMAIL:</w:t>
          </w:r>
        </w:p>
      </w:docPartBody>
    </w:docPart>
    <w:docPart>
      <w:docPartPr>
        <w:name w:val="6B37E84E2F0E443B92F53C61EEF39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14606-A241-4DB7-9379-13EFB080CF81}"/>
      </w:docPartPr>
      <w:docPartBody>
        <w:p w:rsidR="00765659" w:rsidRDefault="000251DC" w:rsidP="000251DC">
          <w:pPr>
            <w:pStyle w:val="6B37E84E2F0E443B92F53C61EEF39A6A"/>
          </w:pPr>
          <w:r w:rsidRPr="00CB0055">
            <w:t>Hobbies</w:t>
          </w:r>
        </w:p>
      </w:docPartBody>
    </w:docPart>
    <w:docPart>
      <w:docPartPr>
        <w:name w:val="3D651DD3E14546E6A6956E43E3A98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93CEB-FC73-4A54-B4C7-76CCDA938AB6}"/>
      </w:docPartPr>
      <w:docPartBody>
        <w:p w:rsidR="00765659" w:rsidRDefault="000251DC" w:rsidP="000251DC">
          <w:pPr>
            <w:pStyle w:val="3D651DD3E14546E6A6956E43E3A98C5B"/>
          </w:pPr>
          <w:r w:rsidRPr="00036450">
            <w:t>EDUCATION</w:t>
          </w:r>
        </w:p>
      </w:docPartBody>
    </w:docPart>
    <w:docPart>
      <w:docPartPr>
        <w:name w:val="AC691BCA51734CC485E6025EF591F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0AF8D-575F-4C47-AAE0-69A46714053A}"/>
      </w:docPartPr>
      <w:docPartBody>
        <w:p w:rsidR="00765659" w:rsidRDefault="000251DC" w:rsidP="000251DC">
          <w:pPr>
            <w:pStyle w:val="AC691BCA51734CC485E6025EF591F4F9"/>
          </w:pPr>
          <w:r w:rsidRPr="00036450">
            <w:t>WORK EXPERIENCE</w:t>
          </w:r>
        </w:p>
      </w:docPartBody>
    </w:docPart>
    <w:docPart>
      <w:docPartPr>
        <w:name w:val="F39FC8A26B3F49FA85016EA60C3CF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F59AF-A4D4-47B6-AA93-3AE350E2468F}"/>
      </w:docPartPr>
      <w:docPartBody>
        <w:p w:rsidR="00765659" w:rsidRDefault="000251DC" w:rsidP="000251DC">
          <w:pPr>
            <w:pStyle w:val="F39FC8A26B3F49FA85016EA60C3CF303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DC"/>
    <w:rsid w:val="000251DC"/>
    <w:rsid w:val="001F12DC"/>
    <w:rsid w:val="006705B1"/>
    <w:rsid w:val="00677F52"/>
    <w:rsid w:val="00765659"/>
    <w:rsid w:val="008651CF"/>
    <w:rsid w:val="00AC7910"/>
    <w:rsid w:val="00BE5656"/>
    <w:rsid w:val="00F0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0251DC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251DC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9284C4E21FE748239A301FC0CBE43CE3">
    <w:name w:val="9284C4E21FE748239A301FC0CBE43CE3"/>
    <w:rsid w:val="000251DC"/>
  </w:style>
  <w:style w:type="paragraph" w:customStyle="1" w:styleId="9A837E6FDBFA4E4C8BF7B5472338B816">
    <w:name w:val="9A837E6FDBFA4E4C8BF7B5472338B816"/>
    <w:rsid w:val="000251DC"/>
  </w:style>
  <w:style w:type="paragraph" w:customStyle="1" w:styleId="07A881DA979B4E5F94BA049C48E86EE3">
    <w:name w:val="07A881DA979B4E5F94BA049C48E86EE3"/>
    <w:rsid w:val="000251DC"/>
  </w:style>
  <w:style w:type="paragraph" w:customStyle="1" w:styleId="C35E77A20D184F3EB9D75A6929EED781">
    <w:name w:val="C35E77A20D184F3EB9D75A6929EED781"/>
    <w:rsid w:val="000251DC"/>
  </w:style>
  <w:style w:type="paragraph" w:customStyle="1" w:styleId="BA8FAAB67240462AA01E41740594D732">
    <w:name w:val="BA8FAAB67240462AA01E41740594D732"/>
    <w:rsid w:val="000251DC"/>
  </w:style>
  <w:style w:type="paragraph" w:customStyle="1" w:styleId="6B37E84E2F0E443B92F53C61EEF39A6A">
    <w:name w:val="6B37E84E2F0E443B92F53C61EEF39A6A"/>
    <w:rsid w:val="000251DC"/>
  </w:style>
  <w:style w:type="paragraph" w:customStyle="1" w:styleId="3D651DD3E14546E6A6956E43E3A98C5B">
    <w:name w:val="3D651DD3E14546E6A6956E43E3A98C5B"/>
    <w:rsid w:val="000251DC"/>
  </w:style>
  <w:style w:type="paragraph" w:customStyle="1" w:styleId="AC691BCA51734CC485E6025EF591F4F9">
    <w:name w:val="AC691BCA51734CC485E6025EF591F4F9"/>
    <w:rsid w:val="000251DC"/>
  </w:style>
  <w:style w:type="paragraph" w:customStyle="1" w:styleId="F39FC8A26B3F49FA85016EA60C3CF303">
    <w:name w:val="F39FC8A26B3F49FA85016EA60C3CF303"/>
    <w:rsid w:val="000251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2</TotalTime>
  <Pages>1</Pages>
  <Words>164</Words>
  <Characters>1027</Characters>
  <Application>Microsoft Office Word</Application>
  <DocSecurity>0</DocSecurity>
  <Lines>55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BRIJ BEHARI DAVE</cp:lastModifiedBy>
  <cp:revision>5</cp:revision>
  <dcterms:created xsi:type="dcterms:W3CDTF">2024-03-21T08:09:00Z</dcterms:created>
  <dcterms:modified xsi:type="dcterms:W3CDTF">2025-12-14T04:05:00Z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55acb7bf-e356-4874-b85c-87c36ffde560</vt:lpwstr>
  </property>
</Properties>
</file>